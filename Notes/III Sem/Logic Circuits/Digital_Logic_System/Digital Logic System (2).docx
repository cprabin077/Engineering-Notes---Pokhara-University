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810" w:rsidRDefault="00537810">
      <w:pPr>
        <w:pStyle w:val="Title"/>
        <w:rPr>
          <w:rFonts w:ascii="Arial Narrow" w:hAnsi="Arial Narrow"/>
          <w:caps/>
          <w:spacing w:val="20"/>
          <w:sz w:val="22"/>
        </w:rPr>
      </w:pPr>
      <w:r>
        <w:rPr>
          <w:rFonts w:ascii="Arial Narrow" w:hAnsi="Arial Narrow"/>
          <w:caps/>
          <w:spacing w:val="20"/>
          <w:sz w:val="22"/>
        </w:rPr>
        <w:t>Pokhara University</w:t>
      </w:r>
    </w:p>
    <w:p w:rsidR="00537810" w:rsidRDefault="00537810">
      <w:pPr>
        <w:pStyle w:val="Title"/>
        <w:rPr>
          <w:sz w:val="1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35"/>
        <w:gridCol w:w="2258"/>
        <w:gridCol w:w="1859"/>
      </w:tblGrid>
      <w:tr w:rsidR="00537810" w:rsidTr="00F06DC7">
        <w:tc>
          <w:tcPr>
            <w:tcW w:w="2535" w:type="dxa"/>
          </w:tcPr>
          <w:p w:rsidR="00537810" w:rsidRPr="001814A6" w:rsidRDefault="00537810">
            <w:pPr>
              <w:rPr>
                <w:sz w:val="22"/>
              </w:rPr>
            </w:pPr>
            <w:r w:rsidRPr="001814A6">
              <w:rPr>
                <w:sz w:val="22"/>
              </w:rPr>
              <w:t>Level:  Bachelor</w:t>
            </w:r>
          </w:p>
        </w:tc>
        <w:tc>
          <w:tcPr>
            <w:tcW w:w="2258" w:type="dxa"/>
          </w:tcPr>
          <w:p w:rsidR="00537810" w:rsidRPr="001814A6" w:rsidRDefault="00537810">
            <w:pPr>
              <w:rPr>
                <w:sz w:val="22"/>
              </w:rPr>
            </w:pPr>
            <w:r w:rsidRPr="001814A6">
              <w:rPr>
                <w:sz w:val="22"/>
              </w:rPr>
              <w:t xml:space="preserve">Semester – </w:t>
            </w:r>
            <w:r w:rsidR="00B23074">
              <w:rPr>
                <w:sz w:val="22"/>
              </w:rPr>
              <w:t>Fall</w:t>
            </w:r>
          </w:p>
        </w:tc>
        <w:tc>
          <w:tcPr>
            <w:tcW w:w="1859" w:type="dxa"/>
          </w:tcPr>
          <w:p w:rsidR="00537810" w:rsidRPr="001814A6" w:rsidRDefault="005B481F">
            <w:pPr>
              <w:rPr>
                <w:sz w:val="22"/>
              </w:rPr>
            </w:pPr>
            <w:r w:rsidRPr="001814A6">
              <w:rPr>
                <w:sz w:val="22"/>
              </w:rPr>
              <w:t>Year         : 20</w:t>
            </w:r>
            <w:r w:rsidR="00F66BE2" w:rsidRPr="001814A6">
              <w:rPr>
                <w:sz w:val="22"/>
              </w:rPr>
              <w:t>1</w:t>
            </w:r>
            <w:r w:rsidR="00677C67">
              <w:rPr>
                <w:sz w:val="22"/>
              </w:rPr>
              <w:t>4</w:t>
            </w:r>
          </w:p>
        </w:tc>
      </w:tr>
      <w:tr w:rsidR="00537810" w:rsidTr="00F06DC7">
        <w:tc>
          <w:tcPr>
            <w:tcW w:w="4793" w:type="dxa"/>
            <w:gridSpan w:val="2"/>
          </w:tcPr>
          <w:p w:rsidR="00537810" w:rsidRPr="001814A6" w:rsidRDefault="00537810" w:rsidP="00B137E8">
            <w:pPr>
              <w:rPr>
                <w:sz w:val="22"/>
              </w:rPr>
            </w:pPr>
            <w:r w:rsidRPr="001814A6">
              <w:rPr>
                <w:sz w:val="22"/>
              </w:rPr>
              <w:t xml:space="preserve">Programme: </w:t>
            </w:r>
            <w:r w:rsidR="00533838" w:rsidRPr="001814A6">
              <w:rPr>
                <w:sz w:val="22"/>
              </w:rPr>
              <w:t>BCA</w:t>
            </w:r>
            <w:r w:rsidR="00F66BE2" w:rsidRPr="001814A6">
              <w:rPr>
                <w:sz w:val="22"/>
              </w:rPr>
              <w:t xml:space="preserve"> </w:t>
            </w:r>
          </w:p>
        </w:tc>
        <w:tc>
          <w:tcPr>
            <w:tcW w:w="1859" w:type="dxa"/>
          </w:tcPr>
          <w:p w:rsidR="00537810" w:rsidRPr="001814A6" w:rsidRDefault="00537810">
            <w:pPr>
              <w:rPr>
                <w:sz w:val="22"/>
              </w:rPr>
            </w:pPr>
            <w:r w:rsidRPr="001814A6">
              <w:rPr>
                <w:sz w:val="22"/>
              </w:rPr>
              <w:t>Full Marks: 100</w:t>
            </w:r>
          </w:p>
        </w:tc>
      </w:tr>
      <w:tr w:rsidR="00537810" w:rsidTr="00F06DC7">
        <w:tc>
          <w:tcPr>
            <w:tcW w:w="4793" w:type="dxa"/>
            <w:gridSpan w:val="2"/>
          </w:tcPr>
          <w:p w:rsidR="00537810" w:rsidRPr="001814A6" w:rsidRDefault="00537810">
            <w:pPr>
              <w:rPr>
                <w:sz w:val="22"/>
              </w:rPr>
            </w:pPr>
            <w:r w:rsidRPr="001814A6">
              <w:rPr>
                <w:sz w:val="22"/>
              </w:rPr>
              <w:t>Course</w:t>
            </w:r>
            <w:r w:rsidR="003F323C" w:rsidRPr="001814A6">
              <w:rPr>
                <w:sz w:val="22"/>
              </w:rPr>
              <w:t>:</w:t>
            </w:r>
            <w:r w:rsidR="00DC15DF">
              <w:rPr>
                <w:sz w:val="22"/>
              </w:rPr>
              <w:t xml:space="preserve"> Digital </w:t>
            </w:r>
            <w:r w:rsidR="00B137E8">
              <w:rPr>
                <w:sz w:val="22"/>
              </w:rPr>
              <w:t xml:space="preserve">Logic </w:t>
            </w:r>
            <w:r w:rsidR="00DC15DF">
              <w:rPr>
                <w:sz w:val="22"/>
              </w:rPr>
              <w:t>System</w:t>
            </w:r>
          </w:p>
        </w:tc>
        <w:tc>
          <w:tcPr>
            <w:tcW w:w="1859" w:type="dxa"/>
          </w:tcPr>
          <w:p w:rsidR="00537810" w:rsidRPr="001814A6" w:rsidRDefault="00537810">
            <w:pPr>
              <w:rPr>
                <w:sz w:val="22"/>
              </w:rPr>
            </w:pPr>
            <w:r w:rsidRPr="001814A6">
              <w:rPr>
                <w:sz w:val="22"/>
              </w:rPr>
              <w:t>Time         : 3hrs.</w:t>
            </w:r>
          </w:p>
        </w:tc>
      </w:tr>
    </w:tbl>
    <w:p w:rsidR="00537810" w:rsidRDefault="00537810">
      <w:pPr>
        <w:rPr>
          <w:sz w:val="1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576"/>
      </w:tblGrid>
      <w:tr w:rsidR="00537810" w:rsidTr="00F06DC7">
        <w:tc>
          <w:tcPr>
            <w:tcW w:w="6576" w:type="dxa"/>
          </w:tcPr>
          <w:p w:rsidR="00537810" w:rsidRPr="001814A6" w:rsidRDefault="00537810">
            <w:pPr>
              <w:rPr>
                <w:i/>
                <w:sz w:val="22"/>
              </w:rPr>
            </w:pPr>
            <w:r w:rsidRPr="001814A6">
              <w:rPr>
                <w:i/>
                <w:sz w:val="22"/>
              </w:rPr>
              <w:t>Candidates are required to give their answers in their own words as far as practicable.</w:t>
            </w:r>
          </w:p>
        </w:tc>
      </w:tr>
      <w:tr w:rsidR="00537810" w:rsidTr="00F06DC7">
        <w:tc>
          <w:tcPr>
            <w:tcW w:w="6576" w:type="dxa"/>
          </w:tcPr>
          <w:p w:rsidR="00537810" w:rsidRPr="001814A6" w:rsidRDefault="00537810" w:rsidP="001814A6">
            <w:pPr>
              <w:spacing w:before="60" w:after="60"/>
              <w:rPr>
                <w:i/>
                <w:sz w:val="22"/>
              </w:rPr>
            </w:pPr>
            <w:r w:rsidRPr="001814A6">
              <w:rPr>
                <w:i/>
                <w:sz w:val="22"/>
              </w:rPr>
              <w:t>The figures in the margin indicate full marks.</w:t>
            </w:r>
          </w:p>
        </w:tc>
      </w:tr>
      <w:tr w:rsidR="00537810" w:rsidTr="00F06DC7">
        <w:tc>
          <w:tcPr>
            <w:tcW w:w="6576" w:type="dxa"/>
          </w:tcPr>
          <w:p w:rsidR="00537810" w:rsidRPr="001814A6" w:rsidRDefault="00537810">
            <w:pPr>
              <w:pStyle w:val="Heading2"/>
              <w:rPr>
                <w:sz w:val="22"/>
              </w:rPr>
            </w:pPr>
            <w:r w:rsidRPr="001814A6">
              <w:rPr>
                <w:sz w:val="22"/>
              </w:rPr>
              <w:t>Attempt all the questions.</w:t>
            </w:r>
          </w:p>
        </w:tc>
      </w:tr>
    </w:tbl>
    <w:p w:rsidR="00537810" w:rsidRDefault="00537810">
      <w:pPr>
        <w:rPr>
          <w:sz w:val="10"/>
        </w:rPr>
      </w:pPr>
    </w:p>
    <w:tbl>
      <w:tblPr>
        <w:tblW w:w="7529" w:type="dxa"/>
        <w:tblLayout w:type="fixed"/>
        <w:tblLook w:val="0000" w:firstRow="0" w:lastRow="0" w:firstColumn="0" w:lastColumn="0" w:noHBand="0" w:noVBand="0"/>
      </w:tblPr>
      <w:tblGrid>
        <w:gridCol w:w="648"/>
        <w:gridCol w:w="6320"/>
        <w:gridCol w:w="561"/>
      </w:tblGrid>
      <w:tr w:rsidR="00537810" w:rsidTr="00487742">
        <w:trPr>
          <w:trHeight w:val="255"/>
        </w:trPr>
        <w:tc>
          <w:tcPr>
            <w:tcW w:w="648" w:type="dxa"/>
          </w:tcPr>
          <w:p w:rsidR="00537810" w:rsidRDefault="00487742" w:rsidP="00B137E8">
            <w:pPr>
              <w:ind w:left="270" w:right="-113"/>
              <w:rPr>
                <w:sz w:val="22"/>
              </w:rPr>
            </w:pPr>
            <w:r>
              <w:rPr>
                <w:sz w:val="22"/>
              </w:rPr>
              <w:t>1</w:t>
            </w:r>
          </w:p>
          <w:p w:rsidR="00A77A79" w:rsidRDefault="00A77A79" w:rsidP="00B137E8">
            <w:pPr>
              <w:ind w:left="270" w:right="-113"/>
              <w:rPr>
                <w:sz w:val="22"/>
              </w:rPr>
            </w:pPr>
          </w:p>
          <w:p w:rsidR="00A77A79" w:rsidRDefault="00A77A79" w:rsidP="00B137E8">
            <w:pPr>
              <w:ind w:left="270" w:right="-113"/>
              <w:rPr>
                <w:sz w:val="22"/>
              </w:rPr>
            </w:pPr>
          </w:p>
          <w:p w:rsidR="00A77A79" w:rsidRDefault="00A77A79" w:rsidP="00B137E8">
            <w:pPr>
              <w:ind w:left="270" w:right="-113"/>
              <w:rPr>
                <w:sz w:val="22"/>
              </w:rPr>
            </w:pPr>
          </w:p>
          <w:p w:rsidR="00A77A79" w:rsidRDefault="00A77A79" w:rsidP="00B137E8">
            <w:pPr>
              <w:ind w:left="270" w:right="-113"/>
              <w:rPr>
                <w:sz w:val="22"/>
              </w:rPr>
            </w:pPr>
          </w:p>
          <w:p w:rsidR="00A77A79" w:rsidRPr="001814A6" w:rsidRDefault="00A77A79" w:rsidP="00B137E8">
            <w:pPr>
              <w:ind w:right="-113"/>
              <w:rPr>
                <w:sz w:val="22"/>
              </w:rPr>
            </w:pPr>
          </w:p>
        </w:tc>
        <w:tc>
          <w:tcPr>
            <w:tcW w:w="6320" w:type="dxa"/>
          </w:tcPr>
          <w:p w:rsidR="00024EFF" w:rsidRPr="00024EFF" w:rsidRDefault="00C04C0F" w:rsidP="00B137E8">
            <w:pPr>
              <w:pStyle w:val="BodyTextIndent"/>
              <w:numPr>
                <w:ilvl w:val="0"/>
                <w:numId w:val="22"/>
              </w:numPr>
              <w:rPr>
                <w:sz w:val="22"/>
              </w:rPr>
            </w:pPr>
            <w:r>
              <w:rPr>
                <w:sz w:val="22"/>
              </w:rPr>
              <w:t xml:space="preserve">Perform the following </w:t>
            </w:r>
            <w:r w:rsidR="009D6CE3">
              <w:rPr>
                <w:sz w:val="22"/>
              </w:rPr>
              <w:t>conversions.</w:t>
            </w:r>
            <w:r w:rsidR="003F323C" w:rsidRPr="001814A6">
              <w:rPr>
                <w:sz w:val="22"/>
                <w:vertAlign w:val="subscript"/>
              </w:rPr>
              <w:t xml:space="preserve">                                                              </w:t>
            </w:r>
          </w:p>
          <w:p w:rsidR="009D6CE3" w:rsidRPr="009D6CE3" w:rsidRDefault="00677C67" w:rsidP="00B137E8">
            <w:pPr>
              <w:pStyle w:val="BodyTextIndent"/>
              <w:numPr>
                <w:ilvl w:val="0"/>
                <w:numId w:val="26"/>
              </w:numPr>
              <w:rPr>
                <w:sz w:val="22"/>
              </w:rPr>
            </w:pPr>
            <w:r>
              <w:rPr>
                <w:sz w:val="22"/>
              </w:rPr>
              <w:t>(1627</w:t>
            </w:r>
            <w:r w:rsidR="009D6CE3">
              <w:rPr>
                <w:sz w:val="22"/>
              </w:rPr>
              <w:t>)</w:t>
            </w:r>
            <w:r>
              <w:rPr>
                <w:sz w:val="22"/>
                <w:vertAlign w:val="subscript"/>
              </w:rPr>
              <w:t>8</w:t>
            </w:r>
            <w:r w:rsidR="009D6CE3">
              <w:rPr>
                <w:sz w:val="22"/>
              </w:rPr>
              <w:t xml:space="preserve"> = (?)</w:t>
            </w:r>
            <w:r>
              <w:rPr>
                <w:sz w:val="22"/>
                <w:vertAlign w:val="subscript"/>
              </w:rPr>
              <w:t>16</w:t>
            </w:r>
          </w:p>
          <w:p w:rsidR="009D6CE3" w:rsidRPr="009D6CE3" w:rsidRDefault="005F2E5D" w:rsidP="00B137E8">
            <w:pPr>
              <w:pStyle w:val="BodyTextIndent"/>
              <w:numPr>
                <w:ilvl w:val="0"/>
                <w:numId w:val="26"/>
              </w:numPr>
              <w:rPr>
                <w:sz w:val="22"/>
              </w:rPr>
            </w:pPr>
            <w:r>
              <w:rPr>
                <w:sz w:val="22"/>
              </w:rPr>
              <w:t>(</w:t>
            </w:r>
            <w:r w:rsidR="00677C67">
              <w:rPr>
                <w:sz w:val="22"/>
              </w:rPr>
              <w:t>1011</w:t>
            </w:r>
            <w:r w:rsidR="00B23074">
              <w:rPr>
                <w:sz w:val="22"/>
              </w:rPr>
              <w:t>)</w:t>
            </w:r>
            <w:r w:rsidR="00B23074">
              <w:rPr>
                <w:sz w:val="22"/>
                <w:vertAlign w:val="subscript"/>
              </w:rPr>
              <w:t>1</w:t>
            </w:r>
            <w:r w:rsidR="00677C67">
              <w:rPr>
                <w:sz w:val="22"/>
                <w:vertAlign w:val="subscript"/>
              </w:rPr>
              <w:t>6</w:t>
            </w:r>
            <w:r w:rsidR="009D6CE3">
              <w:rPr>
                <w:sz w:val="22"/>
              </w:rPr>
              <w:t xml:space="preserve"> = (?)</w:t>
            </w:r>
            <w:r w:rsidR="00677C67">
              <w:rPr>
                <w:sz w:val="22"/>
                <w:vertAlign w:val="subscript"/>
              </w:rPr>
              <w:t>2</w:t>
            </w:r>
          </w:p>
          <w:p w:rsidR="009D6CE3" w:rsidRDefault="00677C67" w:rsidP="00B137E8">
            <w:pPr>
              <w:pStyle w:val="BodyTextIndent"/>
              <w:numPr>
                <w:ilvl w:val="0"/>
                <w:numId w:val="26"/>
              </w:numPr>
              <w:rPr>
                <w:sz w:val="22"/>
              </w:rPr>
            </w:pPr>
            <w:r>
              <w:rPr>
                <w:sz w:val="22"/>
              </w:rPr>
              <w:t>(100101101</w:t>
            </w:r>
            <w:r w:rsidR="009D6CE3">
              <w:rPr>
                <w:sz w:val="22"/>
              </w:rPr>
              <w:t>)</w:t>
            </w:r>
            <w:r>
              <w:rPr>
                <w:sz w:val="22"/>
                <w:vertAlign w:val="subscript"/>
              </w:rPr>
              <w:t>2</w:t>
            </w:r>
            <w:r w:rsidR="009D6CE3">
              <w:rPr>
                <w:sz w:val="22"/>
                <w:vertAlign w:val="subscript"/>
              </w:rPr>
              <w:t xml:space="preserve"> </w:t>
            </w:r>
            <w:r w:rsidR="009D6CE3">
              <w:rPr>
                <w:sz w:val="22"/>
              </w:rPr>
              <w:t>=</w:t>
            </w:r>
            <w:r w:rsidR="00B76616">
              <w:rPr>
                <w:sz w:val="22"/>
              </w:rPr>
              <w:t xml:space="preserve"> </w:t>
            </w:r>
            <w:r w:rsidR="009D6CE3">
              <w:rPr>
                <w:sz w:val="22"/>
              </w:rPr>
              <w:t>(?)</w:t>
            </w:r>
            <w:proofErr w:type="spellStart"/>
            <w:r>
              <w:rPr>
                <w:sz w:val="22"/>
                <w:vertAlign w:val="subscript"/>
              </w:rPr>
              <w:t>gray</w:t>
            </w:r>
            <w:proofErr w:type="spellEnd"/>
          </w:p>
          <w:p w:rsidR="00881D8E" w:rsidRPr="00B137E8" w:rsidRDefault="006C1811" w:rsidP="00B137E8">
            <w:pPr>
              <w:pStyle w:val="BodyTextIndent"/>
              <w:numPr>
                <w:ilvl w:val="0"/>
                <w:numId w:val="26"/>
              </w:numPr>
              <w:rPr>
                <w:sz w:val="22"/>
              </w:rPr>
            </w:pPr>
            <w:r>
              <w:rPr>
                <w:sz w:val="22"/>
              </w:rPr>
              <w:t>(137)</w:t>
            </w:r>
            <w:proofErr w:type="gramStart"/>
            <w:r w:rsidR="00B23074">
              <w:rPr>
                <w:sz w:val="22"/>
                <w:vertAlign w:val="subscript"/>
              </w:rPr>
              <w:t>10</w:t>
            </w:r>
            <w:r>
              <w:rPr>
                <w:sz w:val="22"/>
                <w:vertAlign w:val="subscript"/>
              </w:rPr>
              <w:t xml:space="preserve"> </w:t>
            </w:r>
            <w:r w:rsidR="00B23074">
              <w:rPr>
                <w:sz w:val="22"/>
                <w:vertAlign w:val="subscript"/>
              </w:rPr>
              <w:t xml:space="preserve"> </w:t>
            </w:r>
            <w:r>
              <w:rPr>
                <w:sz w:val="22"/>
              </w:rPr>
              <w:t>=</w:t>
            </w:r>
            <w:proofErr w:type="gramEnd"/>
            <w:r w:rsidR="003F323C" w:rsidRPr="009D6CE3">
              <w:rPr>
                <w:sz w:val="22"/>
                <w:vertAlign w:val="subscript"/>
              </w:rPr>
              <w:t xml:space="preserve"> </w:t>
            </w:r>
            <w:r>
              <w:rPr>
                <w:sz w:val="22"/>
              </w:rPr>
              <w:t xml:space="preserve"> (?)</w:t>
            </w:r>
            <w:r w:rsidR="00677C67">
              <w:rPr>
                <w:sz w:val="22"/>
                <w:vertAlign w:val="subscript"/>
              </w:rPr>
              <w:t>8</w:t>
            </w:r>
            <w:r w:rsidR="003F323C" w:rsidRPr="00B137E8">
              <w:rPr>
                <w:sz w:val="22"/>
                <w:vertAlign w:val="subscript"/>
              </w:rPr>
              <w:t xml:space="preserve">                </w:t>
            </w:r>
          </w:p>
          <w:p w:rsidR="003F323C" w:rsidRPr="00B137E8" w:rsidRDefault="00D11346" w:rsidP="00B137E8">
            <w:pPr>
              <w:pStyle w:val="BodyTextIndent"/>
              <w:numPr>
                <w:ilvl w:val="0"/>
                <w:numId w:val="22"/>
              </w:numPr>
              <w:rPr>
                <w:sz w:val="22"/>
              </w:rPr>
            </w:pPr>
            <w:r>
              <w:rPr>
                <w:sz w:val="22"/>
              </w:rPr>
              <w:t xml:space="preserve">Show the universality of NAND </w:t>
            </w:r>
            <w:r w:rsidR="00677C67">
              <w:rPr>
                <w:sz w:val="22"/>
              </w:rPr>
              <w:t xml:space="preserve">and NOR </w:t>
            </w:r>
            <w:r>
              <w:rPr>
                <w:sz w:val="22"/>
              </w:rPr>
              <w:t>gate</w:t>
            </w:r>
            <w:r w:rsidR="00677C67">
              <w:rPr>
                <w:sz w:val="22"/>
              </w:rPr>
              <w:t>s</w:t>
            </w:r>
            <w:r>
              <w:rPr>
                <w:sz w:val="22"/>
              </w:rPr>
              <w:t>.</w:t>
            </w:r>
            <w:r w:rsidR="003F323C" w:rsidRPr="00B137E8">
              <w:rPr>
                <w:sz w:val="22"/>
              </w:rPr>
              <w:t xml:space="preserve"> </w:t>
            </w:r>
          </w:p>
        </w:tc>
        <w:tc>
          <w:tcPr>
            <w:tcW w:w="561" w:type="dxa"/>
          </w:tcPr>
          <w:p w:rsidR="00881D8E" w:rsidRPr="001814A6" w:rsidRDefault="00677C67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  <w:p w:rsidR="00FB0C6D" w:rsidRDefault="00FB0C6D" w:rsidP="00B137E8">
            <w:pPr>
              <w:jc w:val="center"/>
              <w:rPr>
                <w:sz w:val="22"/>
              </w:rPr>
            </w:pPr>
          </w:p>
          <w:p w:rsidR="00352EFF" w:rsidRDefault="00352EFF" w:rsidP="00B137E8">
            <w:pPr>
              <w:jc w:val="center"/>
              <w:rPr>
                <w:sz w:val="22"/>
              </w:rPr>
            </w:pPr>
          </w:p>
          <w:p w:rsidR="00352EFF" w:rsidRDefault="00352EFF" w:rsidP="00B137E8">
            <w:pPr>
              <w:jc w:val="center"/>
              <w:rPr>
                <w:sz w:val="22"/>
              </w:rPr>
            </w:pPr>
          </w:p>
          <w:p w:rsidR="00B137E8" w:rsidRDefault="00B137E8" w:rsidP="00B137E8">
            <w:pPr>
              <w:jc w:val="center"/>
              <w:rPr>
                <w:sz w:val="22"/>
              </w:rPr>
            </w:pPr>
          </w:p>
          <w:p w:rsidR="00352EFF" w:rsidRPr="001814A6" w:rsidRDefault="00677C67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</w:tr>
      <w:tr w:rsidR="00114208" w:rsidTr="00487742">
        <w:trPr>
          <w:trHeight w:val="255"/>
        </w:trPr>
        <w:tc>
          <w:tcPr>
            <w:tcW w:w="648" w:type="dxa"/>
          </w:tcPr>
          <w:p w:rsidR="00114208" w:rsidRPr="001814A6" w:rsidRDefault="00487742" w:rsidP="00487742">
            <w:pPr>
              <w:spacing w:before="60" w:after="60"/>
              <w:ind w:right="-113"/>
              <w:rPr>
                <w:sz w:val="22"/>
              </w:rPr>
            </w:pPr>
            <w:r>
              <w:rPr>
                <w:sz w:val="22"/>
              </w:rPr>
              <w:t xml:space="preserve">    2</w:t>
            </w:r>
          </w:p>
        </w:tc>
        <w:tc>
          <w:tcPr>
            <w:tcW w:w="6320" w:type="dxa"/>
          </w:tcPr>
          <w:p w:rsidR="003604AA" w:rsidRDefault="00677C67" w:rsidP="00BF2061">
            <w:pPr>
              <w:pStyle w:val="BodyTextIndent"/>
              <w:numPr>
                <w:ilvl w:val="0"/>
                <w:numId w:val="29"/>
              </w:numPr>
              <w:spacing w:before="60" w:after="60"/>
              <w:rPr>
                <w:sz w:val="22"/>
              </w:rPr>
            </w:pPr>
            <w:r>
              <w:rPr>
                <w:sz w:val="22"/>
              </w:rPr>
              <w:t>Describe the laws for Boolean algebra.</w:t>
            </w:r>
            <w:r w:rsidR="00186DEB">
              <w:rPr>
                <w:sz w:val="22"/>
              </w:rPr>
              <w:t xml:space="preserve">        </w:t>
            </w:r>
          </w:p>
          <w:p w:rsidR="003A07A7" w:rsidRDefault="003A07A7" w:rsidP="00BF2061">
            <w:pPr>
              <w:pStyle w:val="BodyTextIndent"/>
              <w:numPr>
                <w:ilvl w:val="0"/>
                <w:numId w:val="29"/>
              </w:numPr>
              <w:spacing w:before="60" w:after="60"/>
              <w:rPr>
                <w:sz w:val="22"/>
              </w:rPr>
            </w:pPr>
            <w:r>
              <w:rPr>
                <w:sz w:val="22"/>
              </w:rPr>
              <w:t>Simplify the following Boolean function using don’t care conditions:</w:t>
            </w:r>
          </w:p>
          <w:p w:rsidR="007C423C" w:rsidRPr="00FE189E" w:rsidRDefault="00FE189E" w:rsidP="003A07A7">
            <w:pPr>
              <w:pStyle w:val="BodyTextIndent"/>
              <w:spacing w:before="60" w:after="60"/>
              <w:rPr>
                <w:sz w:val="22"/>
              </w:rPr>
            </w:pPr>
            <w:r>
              <w:rPr>
                <w:sz w:val="22"/>
              </w:rPr>
              <w:t xml:space="preserve">F 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w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 xml:space="preserve">y+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+ xyz</m:t>
                  </m:r>
                </m:e>
              </m:d>
            </m:oMath>
          </w:p>
          <w:p w:rsidR="00186DEB" w:rsidRPr="00B137E8" w:rsidRDefault="00677C67" w:rsidP="00B137E8">
            <w:pPr>
              <w:pStyle w:val="BodyTextIndent"/>
              <w:spacing w:before="60" w:after="60"/>
              <w:rPr>
                <w:sz w:val="22"/>
              </w:rPr>
            </w:pPr>
            <w:r>
              <w:rPr>
                <w:sz w:val="22"/>
              </w:rPr>
              <w:t xml:space="preserve">D = </w:t>
            </w:r>
            <w:proofErr w:type="spellStart"/>
            <w:r>
              <w:rPr>
                <w:sz w:val="22"/>
              </w:rPr>
              <w:t>wxyz</w:t>
            </w:r>
            <w:proofErr w:type="spellEnd"/>
          </w:p>
        </w:tc>
        <w:tc>
          <w:tcPr>
            <w:tcW w:w="561" w:type="dxa"/>
          </w:tcPr>
          <w:p w:rsidR="00114208" w:rsidRDefault="00781A90" w:rsidP="001814A6">
            <w:pPr>
              <w:spacing w:before="60" w:after="60"/>
              <w:rPr>
                <w:sz w:val="22"/>
              </w:rPr>
            </w:pPr>
            <w:r>
              <w:rPr>
                <w:sz w:val="22"/>
              </w:rPr>
              <w:t xml:space="preserve">  8</w:t>
            </w:r>
          </w:p>
          <w:p w:rsidR="007C423C" w:rsidRPr="001814A6" w:rsidRDefault="007C423C" w:rsidP="009B4C23">
            <w:pPr>
              <w:spacing w:before="60" w:after="60"/>
              <w:rPr>
                <w:sz w:val="22"/>
              </w:rPr>
            </w:pPr>
            <w:r w:rsidRPr="001814A6">
              <w:rPr>
                <w:sz w:val="22"/>
              </w:rPr>
              <w:t xml:space="preserve"> </w:t>
            </w:r>
            <w:r w:rsidR="009B4C23">
              <w:rPr>
                <w:sz w:val="22"/>
              </w:rPr>
              <w:t xml:space="preserve"> </w:t>
            </w:r>
            <w:r w:rsidR="002D5AC3">
              <w:rPr>
                <w:sz w:val="22"/>
              </w:rPr>
              <w:t>7</w:t>
            </w:r>
          </w:p>
        </w:tc>
      </w:tr>
      <w:tr w:rsidR="003D0F79" w:rsidTr="00487742">
        <w:trPr>
          <w:trHeight w:val="255"/>
        </w:trPr>
        <w:tc>
          <w:tcPr>
            <w:tcW w:w="648" w:type="dxa"/>
          </w:tcPr>
          <w:p w:rsidR="003D0F79" w:rsidRPr="001814A6" w:rsidRDefault="00487742" w:rsidP="00B137E8">
            <w:pPr>
              <w:ind w:right="-113"/>
              <w:rPr>
                <w:sz w:val="22"/>
              </w:rPr>
            </w:pPr>
            <w:r>
              <w:rPr>
                <w:sz w:val="22"/>
              </w:rPr>
              <w:t xml:space="preserve">    3</w:t>
            </w:r>
          </w:p>
        </w:tc>
        <w:tc>
          <w:tcPr>
            <w:tcW w:w="6320" w:type="dxa"/>
          </w:tcPr>
          <w:p w:rsidR="00186DEB" w:rsidRDefault="00677C67" w:rsidP="00B137E8">
            <w:pPr>
              <w:pStyle w:val="BodyTextIndent"/>
              <w:numPr>
                <w:ilvl w:val="0"/>
                <w:numId w:val="24"/>
              </w:numPr>
              <w:rPr>
                <w:sz w:val="22"/>
              </w:rPr>
            </w:pPr>
            <w:r>
              <w:rPr>
                <w:sz w:val="22"/>
              </w:rPr>
              <w:t>What is multiplexer?</w:t>
            </w:r>
            <w:r w:rsidR="002D5AC3">
              <w:rPr>
                <w:sz w:val="22"/>
              </w:rPr>
              <w:t xml:space="preserve"> Implement the following Boolean function using 8</w:t>
            </w:r>
            <w:r>
              <w:rPr>
                <w:sz w:val="22"/>
              </w:rPr>
              <w:t xml:space="preserve"> </w:t>
            </w:r>
            <w:r w:rsidR="002D5AC3" w:rsidRPr="002D5AC3">
              <w:rPr>
                <w:sz w:val="22"/>
              </w:rPr>
              <w:t>×</w:t>
            </w:r>
            <w:r w:rsidR="002D5AC3">
              <w:rPr>
                <w:sz w:val="22"/>
              </w:rPr>
              <w:t xml:space="preserve"> 1 multiplexer.</w:t>
            </w:r>
          </w:p>
          <w:p w:rsidR="00186DEB" w:rsidRPr="00096033" w:rsidRDefault="002D5AC3" w:rsidP="00B137E8">
            <w:pPr>
              <w:pStyle w:val="BodyTextIndent"/>
              <w:ind w:left="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F(w,x,y,z)= ∑m(0,1,6,8,11,14,15)</m:t>
                </m:r>
              </m:oMath>
            </m:oMathPara>
          </w:p>
          <w:p w:rsidR="00A13D0F" w:rsidRPr="00A13D0F" w:rsidRDefault="004A55D6" w:rsidP="00B137E8">
            <w:pPr>
              <w:pStyle w:val="BodyTextIndent"/>
              <w:numPr>
                <w:ilvl w:val="0"/>
                <w:numId w:val="24"/>
              </w:numPr>
              <w:rPr>
                <w:b/>
                <w:sz w:val="22"/>
              </w:rPr>
            </w:pPr>
            <w:r>
              <w:rPr>
                <w:sz w:val="22"/>
              </w:rPr>
              <w:t>Design a c</w:t>
            </w:r>
            <w:r w:rsidR="00096033">
              <w:rPr>
                <w:sz w:val="22"/>
              </w:rPr>
              <w:t>om</w:t>
            </w:r>
            <w:r w:rsidR="002D5AC3">
              <w:rPr>
                <w:sz w:val="22"/>
              </w:rPr>
              <w:t>binational circuit that can convert 2,4,2,1 code to 8</w:t>
            </w:r>
            <w:proofErr w:type="gramStart"/>
            <w:r w:rsidR="002D5AC3">
              <w:rPr>
                <w:sz w:val="22"/>
              </w:rPr>
              <w:t>,4</w:t>
            </w:r>
            <w:proofErr w:type="gramEnd"/>
            <w:r w:rsidR="002D5AC3">
              <w:rPr>
                <w:sz w:val="22"/>
              </w:rPr>
              <w:t>,-2,-1 code.</w:t>
            </w:r>
          </w:p>
        </w:tc>
        <w:tc>
          <w:tcPr>
            <w:tcW w:w="561" w:type="dxa"/>
          </w:tcPr>
          <w:p w:rsidR="00F707BF" w:rsidRPr="001814A6" w:rsidRDefault="00096033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  <w:p w:rsidR="000433BB" w:rsidRDefault="000433BB" w:rsidP="00B137E8">
            <w:pPr>
              <w:jc w:val="center"/>
              <w:rPr>
                <w:sz w:val="22"/>
              </w:rPr>
            </w:pPr>
          </w:p>
          <w:p w:rsidR="002D5AC3" w:rsidRDefault="002D5AC3" w:rsidP="00B137E8">
            <w:pPr>
              <w:jc w:val="center"/>
              <w:rPr>
                <w:sz w:val="22"/>
              </w:rPr>
            </w:pPr>
          </w:p>
          <w:p w:rsidR="0058389E" w:rsidRDefault="00096033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  <w:p w:rsidR="00A13D0F" w:rsidRPr="001814A6" w:rsidRDefault="00A13D0F" w:rsidP="00B137E8">
            <w:pPr>
              <w:jc w:val="center"/>
              <w:rPr>
                <w:sz w:val="22"/>
              </w:rPr>
            </w:pPr>
          </w:p>
        </w:tc>
      </w:tr>
      <w:tr w:rsidR="00F90622" w:rsidTr="00487742">
        <w:trPr>
          <w:trHeight w:val="255"/>
        </w:trPr>
        <w:tc>
          <w:tcPr>
            <w:tcW w:w="648" w:type="dxa"/>
          </w:tcPr>
          <w:p w:rsidR="00F90622" w:rsidRPr="001814A6" w:rsidRDefault="00487742" w:rsidP="00B137E8">
            <w:pPr>
              <w:ind w:right="-113"/>
              <w:rPr>
                <w:sz w:val="22"/>
              </w:rPr>
            </w:pPr>
            <w:r>
              <w:rPr>
                <w:sz w:val="22"/>
              </w:rPr>
              <w:t xml:space="preserve">    </w:t>
            </w:r>
            <w:r w:rsidR="00F90622" w:rsidRPr="001814A6">
              <w:rPr>
                <w:sz w:val="22"/>
              </w:rPr>
              <w:t>4.</w:t>
            </w:r>
          </w:p>
        </w:tc>
        <w:tc>
          <w:tcPr>
            <w:tcW w:w="6320" w:type="dxa"/>
          </w:tcPr>
          <w:p w:rsidR="00FB350B" w:rsidRPr="00B137E8" w:rsidRDefault="002D5AC3" w:rsidP="00B137E8">
            <w:pPr>
              <w:pStyle w:val="BodyTextIndent"/>
              <w:numPr>
                <w:ilvl w:val="0"/>
                <w:numId w:val="17"/>
              </w:numPr>
              <w:rPr>
                <w:sz w:val="22"/>
              </w:rPr>
            </w:pPr>
            <w:r>
              <w:rPr>
                <w:sz w:val="22"/>
              </w:rPr>
              <w:t>What is JK flip-flop? Explain its operation with the help of logic circuit and truth table.</w:t>
            </w:r>
          </w:p>
          <w:p w:rsidR="00186DEB" w:rsidRPr="00B137E8" w:rsidRDefault="00C04E29" w:rsidP="00B137E8">
            <w:pPr>
              <w:pStyle w:val="BodyTextIndent"/>
              <w:numPr>
                <w:ilvl w:val="0"/>
                <w:numId w:val="17"/>
              </w:numPr>
              <w:rPr>
                <w:sz w:val="22"/>
              </w:rPr>
            </w:pPr>
            <w:r>
              <w:rPr>
                <w:sz w:val="22"/>
              </w:rPr>
              <w:t xml:space="preserve">What is </w:t>
            </w:r>
            <w:r w:rsidR="002D5AC3">
              <w:rPr>
                <w:sz w:val="22"/>
              </w:rPr>
              <w:t xml:space="preserve">flip-flop? Explain triggering of </w:t>
            </w:r>
            <w:proofErr w:type="spellStart"/>
            <w:r w:rsidR="002D5AC3">
              <w:rPr>
                <w:sz w:val="22"/>
              </w:rPr>
              <w:t>flipflop</w:t>
            </w:r>
            <w:proofErr w:type="spellEnd"/>
            <w:r w:rsidR="002D5AC3">
              <w:rPr>
                <w:sz w:val="22"/>
              </w:rPr>
              <w:t xml:space="preserve"> in details.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61" w:type="dxa"/>
          </w:tcPr>
          <w:p w:rsidR="007A19FA" w:rsidRDefault="00C04E29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  <w:p w:rsidR="00B137E8" w:rsidRPr="00B137E8" w:rsidRDefault="00B137E8" w:rsidP="00B137E8">
            <w:pPr>
              <w:jc w:val="center"/>
              <w:rPr>
                <w:sz w:val="10"/>
              </w:rPr>
            </w:pPr>
          </w:p>
          <w:p w:rsidR="00A679C0" w:rsidRPr="001814A6" w:rsidRDefault="002D5AC3" w:rsidP="00B137E8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</w:tr>
      <w:tr w:rsidR="00D416AB" w:rsidTr="00487742">
        <w:trPr>
          <w:trHeight w:val="255"/>
        </w:trPr>
        <w:tc>
          <w:tcPr>
            <w:tcW w:w="648" w:type="dxa"/>
          </w:tcPr>
          <w:p w:rsidR="00D416AB" w:rsidRPr="001814A6" w:rsidRDefault="00D416AB" w:rsidP="001814A6">
            <w:pPr>
              <w:spacing w:before="60" w:after="60"/>
              <w:ind w:right="-113"/>
              <w:jc w:val="right"/>
              <w:rPr>
                <w:sz w:val="22"/>
              </w:rPr>
            </w:pPr>
            <w:r w:rsidRPr="001814A6">
              <w:rPr>
                <w:sz w:val="22"/>
              </w:rPr>
              <w:t>5.</w:t>
            </w:r>
          </w:p>
        </w:tc>
        <w:tc>
          <w:tcPr>
            <w:tcW w:w="6320" w:type="dxa"/>
          </w:tcPr>
          <w:p w:rsidR="00EB5EE8" w:rsidRPr="00B137E8" w:rsidRDefault="00EB5EE8" w:rsidP="00B137E8">
            <w:pPr>
              <w:pStyle w:val="BodyTextIndent"/>
              <w:numPr>
                <w:ilvl w:val="0"/>
                <w:numId w:val="30"/>
              </w:numPr>
              <w:rPr>
                <w:sz w:val="22"/>
              </w:rPr>
            </w:pPr>
            <w:r>
              <w:rPr>
                <w:sz w:val="22"/>
              </w:rPr>
              <w:t>Design 3 bit up/down synchronous counter</w:t>
            </w:r>
            <w:r w:rsidR="00CD78C9">
              <w:rPr>
                <w:sz w:val="22"/>
              </w:rPr>
              <w:t xml:space="preserve"> using T </w:t>
            </w:r>
            <w:proofErr w:type="spellStart"/>
            <w:r w:rsidR="00CD78C9">
              <w:rPr>
                <w:sz w:val="22"/>
              </w:rPr>
              <w:t>flipflop</w:t>
            </w:r>
            <w:proofErr w:type="spellEnd"/>
            <w:r w:rsidR="00CD78C9">
              <w:rPr>
                <w:sz w:val="22"/>
              </w:rPr>
              <w:t>.</w:t>
            </w:r>
          </w:p>
          <w:p w:rsidR="00EB5EE8" w:rsidRPr="00B137E8" w:rsidRDefault="00EB5EE8" w:rsidP="00B137E8">
            <w:pPr>
              <w:pStyle w:val="BodyTextIndent"/>
              <w:numPr>
                <w:ilvl w:val="0"/>
                <w:numId w:val="30"/>
              </w:numPr>
              <w:rPr>
                <w:sz w:val="22"/>
              </w:rPr>
            </w:pPr>
            <w:r>
              <w:rPr>
                <w:sz w:val="22"/>
              </w:rPr>
              <w:t>Explain the oper</w:t>
            </w:r>
            <w:r w:rsidR="00CD78C9">
              <w:rPr>
                <w:sz w:val="22"/>
              </w:rPr>
              <w:t>ation of serial in serial out (P</w:t>
            </w:r>
            <w:r>
              <w:rPr>
                <w:sz w:val="22"/>
              </w:rPr>
              <w:t>ISO) shift register with the help of necessary circuit diagram.</w:t>
            </w:r>
          </w:p>
          <w:p w:rsidR="00922C3C" w:rsidRPr="00B137E8" w:rsidRDefault="00EB5EE8" w:rsidP="00B137E8">
            <w:pPr>
              <w:pStyle w:val="BodyTextIndent"/>
              <w:numPr>
                <w:ilvl w:val="0"/>
                <w:numId w:val="30"/>
              </w:numPr>
              <w:rPr>
                <w:sz w:val="22"/>
              </w:rPr>
            </w:pPr>
            <w:r>
              <w:rPr>
                <w:sz w:val="22"/>
              </w:rPr>
              <w:t>Differentiate between synchronous and asynchronous counter.</w:t>
            </w:r>
            <w:r w:rsidR="00075655">
              <w:rPr>
                <w:sz w:val="22"/>
              </w:rPr>
              <w:t xml:space="preserve">   </w:t>
            </w:r>
            <w:r w:rsidR="00075655" w:rsidRPr="00B137E8">
              <w:rPr>
                <w:sz w:val="22"/>
              </w:rPr>
              <w:t xml:space="preserve">  </w:t>
            </w:r>
            <w:r w:rsidR="00A679C0" w:rsidRPr="00B137E8">
              <w:rPr>
                <w:sz w:val="22"/>
              </w:rPr>
              <w:t xml:space="preserve">                           </w:t>
            </w:r>
            <w:r w:rsidR="00A41E59" w:rsidRPr="00B137E8">
              <w:rPr>
                <w:sz w:val="22"/>
              </w:rPr>
              <w:t xml:space="preserve">              </w:t>
            </w:r>
            <w:r w:rsidR="00A679C0" w:rsidRPr="00B137E8">
              <w:rPr>
                <w:sz w:val="22"/>
              </w:rPr>
              <w:t xml:space="preserve">              </w:t>
            </w:r>
          </w:p>
        </w:tc>
        <w:tc>
          <w:tcPr>
            <w:tcW w:w="561" w:type="dxa"/>
          </w:tcPr>
          <w:p w:rsidR="00915E05" w:rsidRPr="001814A6" w:rsidRDefault="00EB5EE8" w:rsidP="00F1196D">
            <w:pPr>
              <w:spacing w:before="60" w:after="60"/>
              <w:jc w:val="center"/>
              <w:rPr>
                <w:sz w:val="2"/>
              </w:rPr>
            </w:pPr>
            <w:r>
              <w:rPr>
                <w:sz w:val="22"/>
              </w:rPr>
              <w:t>5</w:t>
            </w:r>
          </w:p>
          <w:p w:rsidR="00330999" w:rsidRDefault="00EB5EE8" w:rsidP="00F1196D">
            <w:pPr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  <w:p w:rsidR="00A679C0" w:rsidRPr="001814A6" w:rsidRDefault="00F1196D" w:rsidP="00F1196D">
            <w:pPr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</w:tr>
      <w:tr w:rsidR="00BA0B20" w:rsidTr="00487742">
        <w:trPr>
          <w:trHeight w:val="255"/>
        </w:trPr>
        <w:tc>
          <w:tcPr>
            <w:tcW w:w="648" w:type="dxa"/>
          </w:tcPr>
          <w:p w:rsidR="00BA0B20" w:rsidRPr="001814A6" w:rsidRDefault="00BA0B20" w:rsidP="00B137E8">
            <w:pPr>
              <w:ind w:right="-113"/>
              <w:jc w:val="right"/>
              <w:rPr>
                <w:sz w:val="22"/>
              </w:rPr>
            </w:pPr>
            <w:r w:rsidRPr="001814A6">
              <w:rPr>
                <w:sz w:val="22"/>
              </w:rPr>
              <w:t>6.</w:t>
            </w:r>
          </w:p>
        </w:tc>
        <w:tc>
          <w:tcPr>
            <w:tcW w:w="6320" w:type="dxa"/>
          </w:tcPr>
          <w:p w:rsidR="00F22E0F" w:rsidRDefault="00F1196D" w:rsidP="00B137E8">
            <w:pPr>
              <w:pStyle w:val="BodyTextIndent"/>
              <w:numPr>
                <w:ilvl w:val="0"/>
                <w:numId w:val="21"/>
              </w:numPr>
              <w:rPr>
                <w:sz w:val="22"/>
              </w:rPr>
            </w:pPr>
            <w:r>
              <w:rPr>
                <w:sz w:val="22"/>
              </w:rPr>
              <w:t>Explain about processor bus organization in digital system.</w:t>
            </w:r>
          </w:p>
          <w:p w:rsidR="003A6B37" w:rsidRPr="00B137E8" w:rsidRDefault="00CD78C9" w:rsidP="00B137E8">
            <w:pPr>
              <w:pStyle w:val="BodyTextIndent"/>
              <w:numPr>
                <w:ilvl w:val="0"/>
                <w:numId w:val="21"/>
              </w:numPr>
              <w:rPr>
                <w:sz w:val="22"/>
              </w:rPr>
            </w:pPr>
            <w:r>
              <w:rPr>
                <w:sz w:val="22"/>
              </w:rPr>
              <w:t>Design a 4 bit ALU and explain its operation.</w:t>
            </w:r>
            <w:r w:rsidR="00075655" w:rsidRPr="00B137E8">
              <w:rPr>
                <w:sz w:val="22"/>
              </w:rPr>
              <w:t xml:space="preserve">   </w:t>
            </w:r>
          </w:p>
        </w:tc>
        <w:tc>
          <w:tcPr>
            <w:tcW w:w="561" w:type="dxa"/>
          </w:tcPr>
          <w:p w:rsidR="00BA0B20" w:rsidRPr="001814A6" w:rsidRDefault="00D05132" w:rsidP="00B137E8">
            <w:pPr>
              <w:rPr>
                <w:sz w:val="22"/>
              </w:rPr>
            </w:pPr>
            <w:r>
              <w:rPr>
                <w:sz w:val="22"/>
              </w:rPr>
              <w:t xml:space="preserve">  7</w:t>
            </w:r>
          </w:p>
          <w:p w:rsidR="00D05132" w:rsidRPr="001814A6" w:rsidRDefault="003A6B37" w:rsidP="00B137E8">
            <w:pPr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="00D05132">
              <w:rPr>
                <w:sz w:val="22"/>
              </w:rPr>
              <w:t>8</w:t>
            </w:r>
          </w:p>
        </w:tc>
      </w:tr>
      <w:tr w:rsidR="00403665" w:rsidTr="00487742">
        <w:trPr>
          <w:trHeight w:val="255"/>
        </w:trPr>
        <w:tc>
          <w:tcPr>
            <w:tcW w:w="648" w:type="dxa"/>
          </w:tcPr>
          <w:p w:rsidR="00403665" w:rsidRPr="001814A6" w:rsidRDefault="00403665" w:rsidP="00B137E8">
            <w:pPr>
              <w:ind w:right="-113"/>
              <w:jc w:val="right"/>
              <w:rPr>
                <w:sz w:val="22"/>
              </w:rPr>
            </w:pPr>
            <w:r w:rsidRPr="001814A6">
              <w:rPr>
                <w:sz w:val="22"/>
              </w:rPr>
              <w:t>7.</w:t>
            </w:r>
          </w:p>
        </w:tc>
        <w:tc>
          <w:tcPr>
            <w:tcW w:w="6320" w:type="dxa"/>
          </w:tcPr>
          <w:p w:rsidR="00491268" w:rsidRPr="001814A6" w:rsidRDefault="00491268" w:rsidP="00B137E8">
            <w:pPr>
              <w:pStyle w:val="BodyTextIndent"/>
              <w:ind w:left="0"/>
              <w:rPr>
                <w:sz w:val="22"/>
              </w:rPr>
            </w:pPr>
            <w:r w:rsidRPr="001814A6">
              <w:rPr>
                <w:sz w:val="22"/>
              </w:rPr>
              <w:t>Write short notes (</w:t>
            </w:r>
            <w:r w:rsidRPr="001814A6">
              <w:rPr>
                <w:b/>
                <w:sz w:val="22"/>
              </w:rPr>
              <w:t>Any Two</w:t>
            </w:r>
            <w:r w:rsidRPr="001814A6">
              <w:rPr>
                <w:sz w:val="22"/>
              </w:rPr>
              <w:t>)</w:t>
            </w:r>
            <w:r w:rsidR="006B27F0" w:rsidRPr="001814A6">
              <w:rPr>
                <w:sz w:val="22"/>
              </w:rPr>
              <w:t>:</w:t>
            </w:r>
          </w:p>
          <w:p w:rsidR="00491268" w:rsidRPr="00B137E8" w:rsidRDefault="00F1196D" w:rsidP="00B137E8">
            <w:pPr>
              <w:pStyle w:val="BodyTextIndent"/>
              <w:numPr>
                <w:ilvl w:val="0"/>
                <w:numId w:val="5"/>
              </w:numPr>
              <w:rPr>
                <w:sz w:val="22"/>
              </w:rPr>
            </w:pPr>
            <w:r>
              <w:rPr>
                <w:sz w:val="22"/>
              </w:rPr>
              <w:t>Don’t care condition.</w:t>
            </w:r>
            <w:r w:rsidR="00886F4D" w:rsidRPr="00B137E8">
              <w:rPr>
                <w:sz w:val="22"/>
              </w:rPr>
              <w:t xml:space="preserve">       </w:t>
            </w:r>
            <w:r w:rsidR="008C0B82" w:rsidRPr="00B137E8">
              <w:rPr>
                <w:sz w:val="22"/>
              </w:rPr>
              <w:t xml:space="preserve">.                   </w:t>
            </w:r>
            <w:r w:rsidR="003A6B37" w:rsidRPr="00B137E8">
              <w:rPr>
                <w:sz w:val="22"/>
              </w:rPr>
              <w:t xml:space="preserve">         </w:t>
            </w:r>
            <w:r w:rsidR="00CE0362" w:rsidRPr="00B137E8">
              <w:rPr>
                <w:sz w:val="22"/>
              </w:rPr>
              <w:t xml:space="preserve">  </w:t>
            </w:r>
            <w:r w:rsidR="00886F4D" w:rsidRPr="00B137E8">
              <w:rPr>
                <w:sz w:val="22"/>
              </w:rPr>
              <w:t xml:space="preserve">                              </w:t>
            </w:r>
            <w:r w:rsidR="00075655" w:rsidRPr="00B137E8">
              <w:rPr>
                <w:sz w:val="22"/>
              </w:rPr>
              <w:t xml:space="preserve">                         </w:t>
            </w:r>
          </w:p>
          <w:p w:rsidR="00491268" w:rsidRPr="00B137E8" w:rsidRDefault="00CD78C9" w:rsidP="00B137E8">
            <w:pPr>
              <w:pStyle w:val="BodyTextIndent"/>
              <w:numPr>
                <w:ilvl w:val="0"/>
                <w:numId w:val="5"/>
              </w:numPr>
              <w:rPr>
                <w:sz w:val="22"/>
              </w:rPr>
            </w:pPr>
            <w:r>
              <w:rPr>
                <w:sz w:val="22"/>
              </w:rPr>
              <w:t>PLA</w:t>
            </w:r>
            <w:r w:rsidR="00EC699E">
              <w:rPr>
                <w:sz w:val="22"/>
              </w:rPr>
              <w:t>.</w:t>
            </w:r>
            <w:r w:rsidR="003A6B37" w:rsidRPr="00B137E8">
              <w:rPr>
                <w:sz w:val="22"/>
              </w:rPr>
              <w:t xml:space="preserve">                    </w:t>
            </w:r>
            <w:r w:rsidR="00CE0362" w:rsidRPr="00B137E8">
              <w:rPr>
                <w:sz w:val="22"/>
              </w:rPr>
              <w:t xml:space="preserve">   </w:t>
            </w:r>
            <w:r w:rsidR="00886F4D" w:rsidRPr="00B137E8">
              <w:rPr>
                <w:sz w:val="22"/>
              </w:rPr>
              <w:t xml:space="preserve">          </w:t>
            </w:r>
            <w:r w:rsidR="00075655" w:rsidRPr="00B137E8">
              <w:rPr>
                <w:sz w:val="22"/>
              </w:rPr>
              <w:t xml:space="preserve">                         </w:t>
            </w:r>
          </w:p>
          <w:p w:rsidR="00075655" w:rsidRDefault="00CD78C9" w:rsidP="00B137E8">
            <w:pPr>
              <w:pStyle w:val="BodyTextIndent"/>
              <w:numPr>
                <w:ilvl w:val="0"/>
                <w:numId w:val="5"/>
              </w:numPr>
              <w:rPr>
                <w:sz w:val="22"/>
              </w:rPr>
            </w:pPr>
            <w:r>
              <w:rPr>
                <w:sz w:val="22"/>
              </w:rPr>
              <w:t>Master slave flip</w:t>
            </w:r>
            <w:r w:rsidR="00240434">
              <w:rPr>
                <w:sz w:val="22"/>
              </w:rPr>
              <w:t>-</w:t>
            </w:r>
            <w:r>
              <w:rPr>
                <w:sz w:val="22"/>
              </w:rPr>
              <w:t>flop</w:t>
            </w:r>
            <w:r w:rsidR="00EC699E">
              <w:rPr>
                <w:sz w:val="22"/>
              </w:rPr>
              <w:t>.</w:t>
            </w:r>
          </w:p>
          <w:p w:rsidR="00075655" w:rsidRDefault="008C0B82" w:rsidP="00B137E8">
            <w:pPr>
              <w:pStyle w:val="BodyTextIndent"/>
              <w:ind w:left="0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                                             </w:t>
            </w:r>
            <w:r w:rsidR="00075655">
              <w:rPr>
                <w:sz w:val="22"/>
              </w:rPr>
              <w:t xml:space="preserve">                           </w:t>
            </w:r>
          </w:p>
          <w:p w:rsidR="008C0B82" w:rsidRPr="001814A6" w:rsidRDefault="008C0B82" w:rsidP="00B137E8">
            <w:pPr>
              <w:pStyle w:val="BodyTextIndent"/>
              <w:ind w:left="0"/>
              <w:rPr>
                <w:sz w:val="22"/>
              </w:rPr>
            </w:pPr>
            <w:r>
              <w:rPr>
                <w:sz w:val="22"/>
              </w:rPr>
              <w:t xml:space="preserve">               </w:t>
            </w:r>
          </w:p>
        </w:tc>
        <w:tc>
          <w:tcPr>
            <w:tcW w:w="561" w:type="dxa"/>
          </w:tcPr>
          <w:p w:rsidR="00403665" w:rsidRPr="001814A6" w:rsidRDefault="006B27F0" w:rsidP="00B137E8">
            <w:pPr>
              <w:jc w:val="center"/>
              <w:rPr>
                <w:sz w:val="22"/>
              </w:rPr>
            </w:pPr>
            <w:r w:rsidRPr="001814A6">
              <w:rPr>
                <w:sz w:val="22"/>
              </w:rPr>
              <w:t>2×5</w:t>
            </w:r>
          </w:p>
          <w:p w:rsidR="008E7F5C" w:rsidRPr="001814A6" w:rsidRDefault="008E7F5C" w:rsidP="00B137E8">
            <w:pPr>
              <w:jc w:val="right"/>
              <w:rPr>
                <w:sz w:val="22"/>
              </w:rPr>
            </w:pPr>
          </w:p>
          <w:p w:rsidR="008E7F5C" w:rsidRPr="001814A6" w:rsidRDefault="008E7F5C" w:rsidP="00B137E8">
            <w:pPr>
              <w:jc w:val="right"/>
              <w:rPr>
                <w:sz w:val="22"/>
              </w:rPr>
            </w:pPr>
          </w:p>
          <w:p w:rsidR="008E7F5C" w:rsidRPr="001814A6" w:rsidRDefault="008E7F5C" w:rsidP="00B137E8">
            <w:pPr>
              <w:jc w:val="right"/>
              <w:rPr>
                <w:sz w:val="22"/>
              </w:rPr>
            </w:pPr>
          </w:p>
        </w:tc>
      </w:tr>
    </w:tbl>
    <w:p w:rsidR="008602E0" w:rsidRDefault="008602E0" w:rsidP="00B137E8">
      <w:pPr>
        <w:jc w:val="center"/>
      </w:pPr>
      <w:bookmarkStart w:id="0" w:name="_GoBack"/>
      <w:bookmarkEnd w:id="0"/>
    </w:p>
    <w:sectPr w:rsidR="008602E0" w:rsidSect="00CD5483">
      <w:footerReference w:type="even" r:id="rId7"/>
      <w:footerReference w:type="default" r:id="rId8"/>
      <w:pgSz w:w="16834" w:h="11909" w:orient="landscape" w:code="9"/>
      <w:pgMar w:top="720" w:right="576" w:bottom="432" w:left="432" w:header="720" w:footer="720" w:gutter="0"/>
      <w:cols w:num="2" w:space="12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A11" w:rsidRDefault="00894A11">
      <w:r>
        <w:separator/>
      </w:r>
    </w:p>
  </w:endnote>
  <w:endnote w:type="continuationSeparator" w:id="0">
    <w:p w:rsidR="00894A11" w:rsidRDefault="00894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64C0" w:rsidRDefault="00D94DBC" w:rsidP="00E700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964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964C0" w:rsidRDefault="00B964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64C0" w:rsidRDefault="00D94DBC" w:rsidP="00E700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964C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37E8">
      <w:rPr>
        <w:rStyle w:val="PageNumber"/>
        <w:noProof/>
      </w:rPr>
      <w:t>1</w:t>
    </w:r>
    <w:r>
      <w:rPr>
        <w:rStyle w:val="PageNumber"/>
      </w:rPr>
      <w:fldChar w:fldCharType="end"/>
    </w:r>
  </w:p>
  <w:p w:rsidR="00B964C0" w:rsidRDefault="00B964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A11" w:rsidRDefault="00894A11">
      <w:r>
        <w:separator/>
      </w:r>
    </w:p>
  </w:footnote>
  <w:footnote w:type="continuationSeparator" w:id="0">
    <w:p w:rsidR="00894A11" w:rsidRDefault="00894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03A02"/>
    <w:multiLevelType w:val="hybridMultilevel"/>
    <w:tmpl w:val="39D6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2349C"/>
    <w:multiLevelType w:val="hybridMultilevel"/>
    <w:tmpl w:val="993652C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0604333"/>
    <w:multiLevelType w:val="hybridMultilevel"/>
    <w:tmpl w:val="7B226BCA"/>
    <w:lvl w:ilvl="0" w:tplc="36E2FD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513F65"/>
    <w:multiLevelType w:val="hybridMultilevel"/>
    <w:tmpl w:val="11B82FDC"/>
    <w:lvl w:ilvl="0" w:tplc="593E254A">
      <w:start w:val="1"/>
      <w:numFmt w:val="lowerLetter"/>
      <w:lvlText w:val="%1)"/>
      <w:lvlJc w:val="left"/>
      <w:pPr>
        <w:tabs>
          <w:tab w:val="num" w:pos="957"/>
        </w:tabs>
        <w:ind w:left="9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77"/>
        </w:tabs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7"/>
        </w:tabs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17"/>
        </w:tabs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37"/>
        </w:tabs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57"/>
        </w:tabs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77"/>
        </w:tabs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97"/>
        </w:tabs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17"/>
        </w:tabs>
        <w:ind w:left="6717" w:hanging="180"/>
      </w:pPr>
    </w:lvl>
  </w:abstractNum>
  <w:abstractNum w:abstractNumId="4">
    <w:nsid w:val="339E65EB"/>
    <w:multiLevelType w:val="hybridMultilevel"/>
    <w:tmpl w:val="3440FEA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B41957"/>
    <w:multiLevelType w:val="hybridMultilevel"/>
    <w:tmpl w:val="A32C5BDA"/>
    <w:lvl w:ilvl="0" w:tplc="31EA629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5D113F"/>
    <w:multiLevelType w:val="hybridMultilevel"/>
    <w:tmpl w:val="C1184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7371B7"/>
    <w:multiLevelType w:val="hybridMultilevel"/>
    <w:tmpl w:val="9A6A44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0B0519E"/>
    <w:multiLevelType w:val="hybridMultilevel"/>
    <w:tmpl w:val="7EC0E99A"/>
    <w:lvl w:ilvl="0" w:tplc="B9C2FFA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FAA73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95A40A5"/>
    <w:multiLevelType w:val="hybridMultilevel"/>
    <w:tmpl w:val="6F3E360A"/>
    <w:lvl w:ilvl="0" w:tplc="540E170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D8068B7"/>
    <w:multiLevelType w:val="hybridMultilevel"/>
    <w:tmpl w:val="0E4860E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389755D"/>
    <w:multiLevelType w:val="hybridMultilevel"/>
    <w:tmpl w:val="E12045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9334754"/>
    <w:multiLevelType w:val="hybridMultilevel"/>
    <w:tmpl w:val="2ADEFEF0"/>
    <w:lvl w:ilvl="0" w:tplc="D130C168">
      <w:start w:val="1"/>
      <w:numFmt w:val="lowerLetter"/>
      <w:lvlText w:val="%1)"/>
      <w:lvlJc w:val="left"/>
      <w:pPr>
        <w:tabs>
          <w:tab w:val="num" w:pos="792"/>
        </w:tabs>
        <w:ind w:left="792" w:hanging="504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A677113"/>
    <w:multiLevelType w:val="hybridMultilevel"/>
    <w:tmpl w:val="6DCCC760"/>
    <w:lvl w:ilvl="0" w:tplc="540E170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DD2193F"/>
    <w:multiLevelType w:val="hybridMultilevel"/>
    <w:tmpl w:val="5DC859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1E08AC"/>
    <w:multiLevelType w:val="hybridMultilevel"/>
    <w:tmpl w:val="DDA0DD40"/>
    <w:lvl w:ilvl="0" w:tplc="D130C168">
      <w:start w:val="1"/>
      <w:numFmt w:val="lowerLetter"/>
      <w:lvlText w:val="%1)"/>
      <w:lvlJc w:val="left"/>
      <w:pPr>
        <w:tabs>
          <w:tab w:val="num" w:pos="792"/>
        </w:tabs>
        <w:ind w:left="792" w:hanging="504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D20D8C"/>
    <w:multiLevelType w:val="hybridMultilevel"/>
    <w:tmpl w:val="1C6CC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7608CD"/>
    <w:multiLevelType w:val="hybridMultilevel"/>
    <w:tmpl w:val="E1DE8D0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8D56F22"/>
    <w:multiLevelType w:val="hybridMultilevel"/>
    <w:tmpl w:val="6F42D5D0"/>
    <w:lvl w:ilvl="0" w:tplc="540E170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69D43DD5"/>
    <w:multiLevelType w:val="hybridMultilevel"/>
    <w:tmpl w:val="1436B64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D1165FD"/>
    <w:multiLevelType w:val="hybridMultilevel"/>
    <w:tmpl w:val="D27684C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F085304"/>
    <w:multiLevelType w:val="hybridMultilevel"/>
    <w:tmpl w:val="2F7E3F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F3469B7"/>
    <w:multiLevelType w:val="hybridMultilevel"/>
    <w:tmpl w:val="993652C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4A3F0B"/>
    <w:multiLevelType w:val="hybridMultilevel"/>
    <w:tmpl w:val="F77E537E"/>
    <w:lvl w:ilvl="0" w:tplc="761231BA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24">
    <w:nsid w:val="710A62B3"/>
    <w:multiLevelType w:val="hybridMultilevel"/>
    <w:tmpl w:val="7F6A8A18"/>
    <w:lvl w:ilvl="0" w:tplc="1D3C0526">
      <w:start w:val="1"/>
      <w:numFmt w:val="bullet"/>
      <w:lvlText w:val=""/>
      <w:lvlJc w:val="left"/>
      <w:pPr>
        <w:tabs>
          <w:tab w:val="num" w:pos="360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5CF50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</w:abstractNum>
  <w:abstractNum w:abstractNumId="26">
    <w:nsid w:val="75EE08A3"/>
    <w:multiLevelType w:val="hybridMultilevel"/>
    <w:tmpl w:val="6C347A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3777A9"/>
    <w:multiLevelType w:val="hybridMultilevel"/>
    <w:tmpl w:val="C37872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ADA3E52"/>
    <w:multiLevelType w:val="hybridMultilevel"/>
    <w:tmpl w:val="E214C9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FCB5A22"/>
    <w:multiLevelType w:val="hybridMultilevel"/>
    <w:tmpl w:val="596039F8"/>
    <w:lvl w:ilvl="0" w:tplc="5F2A5EB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12"/>
  </w:num>
  <w:num w:numId="4">
    <w:abstractNumId w:val="24"/>
  </w:num>
  <w:num w:numId="5">
    <w:abstractNumId w:val="9"/>
  </w:num>
  <w:num w:numId="6">
    <w:abstractNumId w:val="13"/>
  </w:num>
  <w:num w:numId="7">
    <w:abstractNumId w:val="18"/>
  </w:num>
  <w:num w:numId="8">
    <w:abstractNumId w:val="3"/>
  </w:num>
  <w:num w:numId="9">
    <w:abstractNumId w:val="23"/>
  </w:num>
  <w:num w:numId="10">
    <w:abstractNumId w:val="28"/>
  </w:num>
  <w:num w:numId="11">
    <w:abstractNumId w:val="8"/>
  </w:num>
  <w:num w:numId="12">
    <w:abstractNumId w:val="14"/>
  </w:num>
  <w:num w:numId="13">
    <w:abstractNumId w:val="26"/>
  </w:num>
  <w:num w:numId="14">
    <w:abstractNumId w:val="20"/>
  </w:num>
  <w:num w:numId="15">
    <w:abstractNumId w:val="2"/>
  </w:num>
  <w:num w:numId="16">
    <w:abstractNumId w:val="11"/>
  </w:num>
  <w:num w:numId="17">
    <w:abstractNumId w:val="1"/>
  </w:num>
  <w:num w:numId="18">
    <w:abstractNumId w:val="6"/>
  </w:num>
  <w:num w:numId="19">
    <w:abstractNumId w:val="17"/>
  </w:num>
  <w:num w:numId="20">
    <w:abstractNumId w:val="0"/>
  </w:num>
  <w:num w:numId="21">
    <w:abstractNumId w:val="21"/>
  </w:num>
  <w:num w:numId="22">
    <w:abstractNumId w:val="19"/>
  </w:num>
  <w:num w:numId="23">
    <w:abstractNumId w:val="4"/>
  </w:num>
  <w:num w:numId="24">
    <w:abstractNumId w:val="10"/>
  </w:num>
  <w:num w:numId="25">
    <w:abstractNumId w:val="7"/>
  </w:num>
  <w:num w:numId="26">
    <w:abstractNumId w:val="29"/>
  </w:num>
  <w:num w:numId="27">
    <w:abstractNumId w:val="5"/>
  </w:num>
  <w:num w:numId="28">
    <w:abstractNumId w:val="16"/>
  </w:num>
  <w:num w:numId="29">
    <w:abstractNumId w:val="2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8" w:dllVersion="513" w:checkStyle="1"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593"/>
    <w:rsid w:val="00000F26"/>
    <w:rsid w:val="00013F61"/>
    <w:rsid w:val="000204D3"/>
    <w:rsid w:val="000221C4"/>
    <w:rsid w:val="00024EFF"/>
    <w:rsid w:val="00036605"/>
    <w:rsid w:val="000433BB"/>
    <w:rsid w:val="000441F0"/>
    <w:rsid w:val="0006231D"/>
    <w:rsid w:val="000732E6"/>
    <w:rsid w:val="00075655"/>
    <w:rsid w:val="00075708"/>
    <w:rsid w:val="00075EF9"/>
    <w:rsid w:val="0008510F"/>
    <w:rsid w:val="00096033"/>
    <w:rsid w:val="000A4F53"/>
    <w:rsid w:val="000A5EA5"/>
    <w:rsid w:val="000A6A93"/>
    <w:rsid w:val="000B0EB0"/>
    <w:rsid w:val="000B42DB"/>
    <w:rsid w:val="000C1E36"/>
    <w:rsid w:val="000C785F"/>
    <w:rsid w:val="000D250E"/>
    <w:rsid w:val="000D42E3"/>
    <w:rsid w:val="000D7E42"/>
    <w:rsid w:val="00113698"/>
    <w:rsid w:val="00114208"/>
    <w:rsid w:val="00120550"/>
    <w:rsid w:val="00125F7D"/>
    <w:rsid w:val="0015253D"/>
    <w:rsid w:val="001564F2"/>
    <w:rsid w:val="001636F5"/>
    <w:rsid w:val="00167B9C"/>
    <w:rsid w:val="001717E1"/>
    <w:rsid w:val="001814A6"/>
    <w:rsid w:val="00186DEB"/>
    <w:rsid w:val="001904B3"/>
    <w:rsid w:val="0019163B"/>
    <w:rsid w:val="00196DD8"/>
    <w:rsid w:val="001A22C6"/>
    <w:rsid w:val="001B10BE"/>
    <w:rsid w:val="001B4148"/>
    <w:rsid w:val="001D731B"/>
    <w:rsid w:val="001E11BF"/>
    <w:rsid w:val="001E1475"/>
    <w:rsid w:val="001E48BC"/>
    <w:rsid w:val="001F1E80"/>
    <w:rsid w:val="001F4390"/>
    <w:rsid w:val="001F6D58"/>
    <w:rsid w:val="00204699"/>
    <w:rsid w:val="00212B71"/>
    <w:rsid w:val="002142E6"/>
    <w:rsid w:val="00220DF3"/>
    <w:rsid w:val="0022124B"/>
    <w:rsid w:val="00240434"/>
    <w:rsid w:val="002477A6"/>
    <w:rsid w:val="00250BEE"/>
    <w:rsid w:val="0026386C"/>
    <w:rsid w:val="002667B3"/>
    <w:rsid w:val="002704F4"/>
    <w:rsid w:val="002717E0"/>
    <w:rsid w:val="00273EB7"/>
    <w:rsid w:val="0027494A"/>
    <w:rsid w:val="002830D6"/>
    <w:rsid w:val="00285FC6"/>
    <w:rsid w:val="00291F5D"/>
    <w:rsid w:val="002A7524"/>
    <w:rsid w:val="002B3F8C"/>
    <w:rsid w:val="002C31BD"/>
    <w:rsid w:val="002D5AC3"/>
    <w:rsid w:val="002E62B5"/>
    <w:rsid w:val="002F1DC9"/>
    <w:rsid w:val="00311097"/>
    <w:rsid w:val="00315B81"/>
    <w:rsid w:val="00324FC5"/>
    <w:rsid w:val="003274DB"/>
    <w:rsid w:val="00330999"/>
    <w:rsid w:val="00333BF1"/>
    <w:rsid w:val="0034277D"/>
    <w:rsid w:val="00352EFF"/>
    <w:rsid w:val="0035325C"/>
    <w:rsid w:val="003604AA"/>
    <w:rsid w:val="003778E0"/>
    <w:rsid w:val="0038566A"/>
    <w:rsid w:val="00392680"/>
    <w:rsid w:val="003936E4"/>
    <w:rsid w:val="003A07A7"/>
    <w:rsid w:val="003A16C0"/>
    <w:rsid w:val="003A6B37"/>
    <w:rsid w:val="003A7759"/>
    <w:rsid w:val="003B3055"/>
    <w:rsid w:val="003B5887"/>
    <w:rsid w:val="003D0F79"/>
    <w:rsid w:val="003D3BB3"/>
    <w:rsid w:val="003D564E"/>
    <w:rsid w:val="003E11B0"/>
    <w:rsid w:val="003E55D2"/>
    <w:rsid w:val="003E58F0"/>
    <w:rsid w:val="003F3076"/>
    <w:rsid w:val="003F323C"/>
    <w:rsid w:val="00403665"/>
    <w:rsid w:val="004142D4"/>
    <w:rsid w:val="00420DEA"/>
    <w:rsid w:val="00425630"/>
    <w:rsid w:val="00427592"/>
    <w:rsid w:val="00437FEF"/>
    <w:rsid w:val="0046407B"/>
    <w:rsid w:val="004640CE"/>
    <w:rsid w:val="00487742"/>
    <w:rsid w:val="00491268"/>
    <w:rsid w:val="004933AC"/>
    <w:rsid w:val="004A55D6"/>
    <w:rsid w:val="004B3BA3"/>
    <w:rsid w:val="004B7F0A"/>
    <w:rsid w:val="004C28F4"/>
    <w:rsid w:val="004D1613"/>
    <w:rsid w:val="004E740B"/>
    <w:rsid w:val="004F401E"/>
    <w:rsid w:val="00514930"/>
    <w:rsid w:val="005269DB"/>
    <w:rsid w:val="005311BA"/>
    <w:rsid w:val="00531663"/>
    <w:rsid w:val="00533838"/>
    <w:rsid w:val="00537810"/>
    <w:rsid w:val="00555103"/>
    <w:rsid w:val="005753A4"/>
    <w:rsid w:val="0058389E"/>
    <w:rsid w:val="005862A6"/>
    <w:rsid w:val="00593FDE"/>
    <w:rsid w:val="005B2A3F"/>
    <w:rsid w:val="005B481F"/>
    <w:rsid w:val="005B58DE"/>
    <w:rsid w:val="005B7B14"/>
    <w:rsid w:val="005F1D85"/>
    <w:rsid w:val="005F2E5D"/>
    <w:rsid w:val="005F4057"/>
    <w:rsid w:val="00600455"/>
    <w:rsid w:val="00605102"/>
    <w:rsid w:val="00606327"/>
    <w:rsid w:val="00606E33"/>
    <w:rsid w:val="0061647F"/>
    <w:rsid w:val="00617AC4"/>
    <w:rsid w:val="00627AC3"/>
    <w:rsid w:val="00634067"/>
    <w:rsid w:val="00645713"/>
    <w:rsid w:val="0065102F"/>
    <w:rsid w:val="0065497B"/>
    <w:rsid w:val="00667DE0"/>
    <w:rsid w:val="00671AF1"/>
    <w:rsid w:val="006723CA"/>
    <w:rsid w:val="00674145"/>
    <w:rsid w:val="00675572"/>
    <w:rsid w:val="00677C67"/>
    <w:rsid w:val="006A2D1D"/>
    <w:rsid w:val="006A39D1"/>
    <w:rsid w:val="006A3B1A"/>
    <w:rsid w:val="006A4FA2"/>
    <w:rsid w:val="006A63A3"/>
    <w:rsid w:val="006B27F0"/>
    <w:rsid w:val="006B3E9A"/>
    <w:rsid w:val="006C1811"/>
    <w:rsid w:val="006C296B"/>
    <w:rsid w:val="006C7299"/>
    <w:rsid w:val="006D2550"/>
    <w:rsid w:val="00702256"/>
    <w:rsid w:val="00706F30"/>
    <w:rsid w:val="00710AA4"/>
    <w:rsid w:val="00723672"/>
    <w:rsid w:val="00726967"/>
    <w:rsid w:val="007302A7"/>
    <w:rsid w:val="0073119C"/>
    <w:rsid w:val="00753448"/>
    <w:rsid w:val="00756A54"/>
    <w:rsid w:val="00767698"/>
    <w:rsid w:val="00781A90"/>
    <w:rsid w:val="00786F33"/>
    <w:rsid w:val="00797B53"/>
    <w:rsid w:val="007A19FA"/>
    <w:rsid w:val="007A3645"/>
    <w:rsid w:val="007A7B7D"/>
    <w:rsid w:val="007C36EA"/>
    <w:rsid w:val="007C423C"/>
    <w:rsid w:val="007D13CC"/>
    <w:rsid w:val="007D3900"/>
    <w:rsid w:val="007D4EC7"/>
    <w:rsid w:val="007E3160"/>
    <w:rsid w:val="007E6479"/>
    <w:rsid w:val="007E78E5"/>
    <w:rsid w:val="008056C4"/>
    <w:rsid w:val="00810159"/>
    <w:rsid w:val="00813B89"/>
    <w:rsid w:val="0081652F"/>
    <w:rsid w:val="00817FBB"/>
    <w:rsid w:val="00836581"/>
    <w:rsid w:val="00847FEB"/>
    <w:rsid w:val="008505DD"/>
    <w:rsid w:val="00850ECE"/>
    <w:rsid w:val="00851CF9"/>
    <w:rsid w:val="00853249"/>
    <w:rsid w:val="008602E0"/>
    <w:rsid w:val="0086477F"/>
    <w:rsid w:val="00864907"/>
    <w:rsid w:val="00874604"/>
    <w:rsid w:val="00881BA9"/>
    <w:rsid w:val="00881D8E"/>
    <w:rsid w:val="00886178"/>
    <w:rsid w:val="00886F4D"/>
    <w:rsid w:val="00894A11"/>
    <w:rsid w:val="00895797"/>
    <w:rsid w:val="008957BC"/>
    <w:rsid w:val="008A3899"/>
    <w:rsid w:val="008B0CB8"/>
    <w:rsid w:val="008B4606"/>
    <w:rsid w:val="008B72E7"/>
    <w:rsid w:val="008C0B82"/>
    <w:rsid w:val="008C19E5"/>
    <w:rsid w:val="008C524F"/>
    <w:rsid w:val="008C5CCF"/>
    <w:rsid w:val="008D125D"/>
    <w:rsid w:val="008D3B4D"/>
    <w:rsid w:val="008D4518"/>
    <w:rsid w:val="008D65D7"/>
    <w:rsid w:val="008E2132"/>
    <w:rsid w:val="008E5413"/>
    <w:rsid w:val="008E7F5C"/>
    <w:rsid w:val="008F0383"/>
    <w:rsid w:val="008F7D3F"/>
    <w:rsid w:val="00905AD0"/>
    <w:rsid w:val="00907D6C"/>
    <w:rsid w:val="00915603"/>
    <w:rsid w:val="00915E05"/>
    <w:rsid w:val="009215BE"/>
    <w:rsid w:val="00922C3C"/>
    <w:rsid w:val="00922F9C"/>
    <w:rsid w:val="00930BAB"/>
    <w:rsid w:val="0094129F"/>
    <w:rsid w:val="0094567B"/>
    <w:rsid w:val="00953531"/>
    <w:rsid w:val="00957D0D"/>
    <w:rsid w:val="00960096"/>
    <w:rsid w:val="00963E35"/>
    <w:rsid w:val="0097263B"/>
    <w:rsid w:val="00987D65"/>
    <w:rsid w:val="009A6593"/>
    <w:rsid w:val="009B4C23"/>
    <w:rsid w:val="009B69AD"/>
    <w:rsid w:val="009C505E"/>
    <w:rsid w:val="009D6315"/>
    <w:rsid w:val="009D6CE3"/>
    <w:rsid w:val="009E661B"/>
    <w:rsid w:val="009F13B3"/>
    <w:rsid w:val="009F3004"/>
    <w:rsid w:val="00A077F2"/>
    <w:rsid w:val="00A13D0F"/>
    <w:rsid w:val="00A16710"/>
    <w:rsid w:val="00A230DB"/>
    <w:rsid w:val="00A2639C"/>
    <w:rsid w:val="00A41E59"/>
    <w:rsid w:val="00A47725"/>
    <w:rsid w:val="00A51C6F"/>
    <w:rsid w:val="00A60229"/>
    <w:rsid w:val="00A679C0"/>
    <w:rsid w:val="00A719F1"/>
    <w:rsid w:val="00A71F93"/>
    <w:rsid w:val="00A72A54"/>
    <w:rsid w:val="00A749F7"/>
    <w:rsid w:val="00A77A79"/>
    <w:rsid w:val="00A86AAC"/>
    <w:rsid w:val="00AC0165"/>
    <w:rsid w:val="00AD0688"/>
    <w:rsid w:val="00AD5D0B"/>
    <w:rsid w:val="00AD671F"/>
    <w:rsid w:val="00AD7C0C"/>
    <w:rsid w:val="00AF3C1F"/>
    <w:rsid w:val="00B121BD"/>
    <w:rsid w:val="00B137E8"/>
    <w:rsid w:val="00B15173"/>
    <w:rsid w:val="00B16334"/>
    <w:rsid w:val="00B23074"/>
    <w:rsid w:val="00B23952"/>
    <w:rsid w:val="00B46367"/>
    <w:rsid w:val="00B54F75"/>
    <w:rsid w:val="00B556AE"/>
    <w:rsid w:val="00B570A8"/>
    <w:rsid w:val="00B676AE"/>
    <w:rsid w:val="00B70657"/>
    <w:rsid w:val="00B76616"/>
    <w:rsid w:val="00B777FF"/>
    <w:rsid w:val="00B8724A"/>
    <w:rsid w:val="00B92F58"/>
    <w:rsid w:val="00B964C0"/>
    <w:rsid w:val="00BA0B20"/>
    <w:rsid w:val="00BA5F20"/>
    <w:rsid w:val="00BB2486"/>
    <w:rsid w:val="00BB438C"/>
    <w:rsid w:val="00BE2D53"/>
    <w:rsid w:val="00BE658C"/>
    <w:rsid w:val="00BE7C6D"/>
    <w:rsid w:val="00BF07C2"/>
    <w:rsid w:val="00BF2061"/>
    <w:rsid w:val="00BF766B"/>
    <w:rsid w:val="00C04C0F"/>
    <w:rsid w:val="00C04E29"/>
    <w:rsid w:val="00C05B4A"/>
    <w:rsid w:val="00C05E1A"/>
    <w:rsid w:val="00C112D3"/>
    <w:rsid w:val="00C112ED"/>
    <w:rsid w:val="00C1591C"/>
    <w:rsid w:val="00C311F6"/>
    <w:rsid w:val="00C4139F"/>
    <w:rsid w:val="00C546C8"/>
    <w:rsid w:val="00C63E08"/>
    <w:rsid w:val="00C7339F"/>
    <w:rsid w:val="00C94D23"/>
    <w:rsid w:val="00C94F8F"/>
    <w:rsid w:val="00C96172"/>
    <w:rsid w:val="00C979B7"/>
    <w:rsid w:val="00CB2616"/>
    <w:rsid w:val="00CB5E05"/>
    <w:rsid w:val="00CC08AC"/>
    <w:rsid w:val="00CC2062"/>
    <w:rsid w:val="00CC56BA"/>
    <w:rsid w:val="00CD1E68"/>
    <w:rsid w:val="00CD2B39"/>
    <w:rsid w:val="00CD5170"/>
    <w:rsid w:val="00CD5483"/>
    <w:rsid w:val="00CD575A"/>
    <w:rsid w:val="00CD78C9"/>
    <w:rsid w:val="00CE0362"/>
    <w:rsid w:val="00CF2702"/>
    <w:rsid w:val="00D05132"/>
    <w:rsid w:val="00D11346"/>
    <w:rsid w:val="00D21A05"/>
    <w:rsid w:val="00D24F5C"/>
    <w:rsid w:val="00D306C2"/>
    <w:rsid w:val="00D3660D"/>
    <w:rsid w:val="00D416AB"/>
    <w:rsid w:val="00D43B60"/>
    <w:rsid w:val="00D51B5F"/>
    <w:rsid w:val="00D5319A"/>
    <w:rsid w:val="00D55AD6"/>
    <w:rsid w:val="00D56607"/>
    <w:rsid w:val="00D577C0"/>
    <w:rsid w:val="00D656C3"/>
    <w:rsid w:val="00D666C1"/>
    <w:rsid w:val="00D8505A"/>
    <w:rsid w:val="00D934AA"/>
    <w:rsid w:val="00D94DBC"/>
    <w:rsid w:val="00D95399"/>
    <w:rsid w:val="00D95562"/>
    <w:rsid w:val="00DB048F"/>
    <w:rsid w:val="00DB29EA"/>
    <w:rsid w:val="00DB386C"/>
    <w:rsid w:val="00DB3A3D"/>
    <w:rsid w:val="00DB6458"/>
    <w:rsid w:val="00DC15DF"/>
    <w:rsid w:val="00DC1601"/>
    <w:rsid w:val="00DC71C7"/>
    <w:rsid w:val="00DD025A"/>
    <w:rsid w:val="00DD1ADC"/>
    <w:rsid w:val="00DD4769"/>
    <w:rsid w:val="00DD566A"/>
    <w:rsid w:val="00DD60F2"/>
    <w:rsid w:val="00DE33E6"/>
    <w:rsid w:val="00DE5620"/>
    <w:rsid w:val="00E07808"/>
    <w:rsid w:val="00E1166A"/>
    <w:rsid w:val="00E210FA"/>
    <w:rsid w:val="00E27593"/>
    <w:rsid w:val="00E306DA"/>
    <w:rsid w:val="00E41C78"/>
    <w:rsid w:val="00E41F62"/>
    <w:rsid w:val="00E463B1"/>
    <w:rsid w:val="00E530DD"/>
    <w:rsid w:val="00E66F7F"/>
    <w:rsid w:val="00E67C6B"/>
    <w:rsid w:val="00E7005D"/>
    <w:rsid w:val="00E71776"/>
    <w:rsid w:val="00EA5500"/>
    <w:rsid w:val="00EB5EE8"/>
    <w:rsid w:val="00EC699E"/>
    <w:rsid w:val="00ED62DC"/>
    <w:rsid w:val="00EE15FB"/>
    <w:rsid w:val="00EF045C"/>
    <w:rsid w:val="00F06DC7"/>
    <w:rsid w:val="00F1196D"/>
    <w:rsid w:val="00F22C0D"/>
    <w:rsid w:val="00F22E0F"/>
    <w:rsid w:val="00F25E1B"/>
    <w:rsid w:val="00F273B2"/>
    <w:rsid w:val="00F353B8"/>
    <w:rsid w:val="00F35939"/>
    <w:rsid w:val="00F35FF5"/>
    <w:rsid w:val="00F36A9E"/>
    <w:rsid w:val="00F418E8"/>
    <w:rsid w:val="00F44995"/>
    <w:rsid w:val="00F62715"/>
    <w:rsid w:val="00F64603"/>
    <w:rsid w:val="00F6681D"/>
    <w:rsid w:val="00F66946"/>
    <w:rsid w:val="00F66BE2"/>
    <w:rsid w:val="00F66CEB"/>
    <w:rsid w:val="00F67063"/>
    <w:rsid w:val="00F707BF"/>
    <w:rsid w:val="00F84943"/>
    <w:rsid w:val="00F867D5"/>
    <w:rsid w:val="00F90479"/>
    <w:rsid w:val="00F90622"/>
    <w:rsid w:val="00F90D45"/>
    <w:rsid w:val="00F92C7F"/>
    <w:rsid w:val="00FA12AB"/>
    <w:rsid w:val="00FA576C"/>
    <w:rsid w:val="00FB0A30"/>
    <w:rsid w:val="00FB0C6D"/>
    <w:rsid w:val="00FB350B"/>
    <w:rsid w:val="00FB7324"/>
    <w:rsid w:val="00FD051D"/>
    <w:rsid w:val="00FE189E"/>
    <w:rsid w:val="00FE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5B85C27-B331-4326-96B6-232CAAA5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0CE"/>
    <w:rPr>
      <w:lang w:val="en-GB"/>
    </w:rPr>
  </w:style>
  <w:style w:type="paragraph" w:styleId="Heading1">
    <w:name w:val="heading 1"/>
    <w:basedOn w:val="Normal"/>
    <w:next w:val="Normal"/>
    <w:qFormat/>
    <w:rsid w:val="004640C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640CE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4640CE"/>
    <w:pPr>
      <w:keepNext/>
      <w:jc w:val="both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640CE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4640CE"/>
    <w:pPr>
      <w:ind w:left="360"/>
      <w:jc w:val="both"/>
    </w:pPr>
  </w:style>
  <w:style w:type="paragraph" w:styleId="BodyTextIndent2">
    <w:name w:val="Body Text Indent 2"/>
    <w:basedOn w:val="Normal"/>
    <w:rsid w:val="004640CE"/>
    <w:pPr>
      <w:ind w:left="353" w:hanging="353"/>
      <w:jc w:val="both"/>
    </w:pPr>
  </w:style>
  <w:style w:type="paragraph" w:styleId="BodyText">
    <w:name w:val="Body Text"/>
    <w:basedOn w:val="Normal"/>
    <w:rsid w:val="004640CE"/>
    <w:pPr>
      <w:ind w:right="-113"/>
    </w:pPr>
  </w:style>
  <w:style w:type="paragraph" w:styleId="BodyTextIndent3">
    <w:name w:val="Body Text Indent 3"/>
    <w:basedOn w:val="Normal"/>
    <w:rsid w:val="004640CE"/>
    <w:pPr>
      <w:ind w:left="211" w:hanging="211"/>
    </w:pPr>
  </w:style>
  <w:style w:type="table" w:styleId="TableGrid">
    <w:name w:val="Table Grid"/>
    <w:basedOn w:val="TableNormal"/>
    <w:rsid w:val="003D0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E7005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05D"/>
  </w:style>
  <w:style w:type="character" w:styleId="PlaceholderText">
    <w:name w:val="Placeholder Text"/>
    <w:basedOn w:val="DefaultParagraphFont"/>
    <w:uiPriority w:val="99"/>
    <w:semiHidden/>
    <w:rsid w:val="00F36A9E"/>
    <w:rPr>
      <w:color w:val="808080"/>
    </w:rPr>
  </w:style>
  <w:style w:type="paragraph" w:styleId="BalloonText">
    <w:name w:val="Balloon Text"/>
    <w:basedOn w:val="Normal"/>
    <w:link w:val="BalloonTextChar"/>
    <w:rsid w:val="00F36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36A9E"/>
    <w:rPr>
      <w:rFonts w:ascii="Tahoma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895797"/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rsid w:val="003A07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A07A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user\Application%20Data\Microsoft\Templates\Ques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Question.dot</Template>
  <TotalTime>0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user</dc:creator>
  <cp:lastModifiedBy>ICTExam</cp:lastModifiedBy>
  <cp:revision>2</cp:revision>
  <cp:lastPrinted>2010-07-21T22:37:00Z</cp:lastPrinted>
  <dcterms:created xsi:type="dcterms:W3CDTF">2014-07-31T16:14:00Z</dcterms:created>
  <dcterms:modified xsi:type="dcterms:W3CDTF">2014-07-31T16:14:00Z</dcterms:modified>
</cp:coreProperties>
</file>